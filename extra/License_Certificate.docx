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2FB9E1C1" w14:textId="77777777" w:rsidTr="00AA0737">
        <w:trPr>
          <w:trHeight w:val="3324"/>
          <w:jc w:val="center"/>
        </w:trPr>
        <w:sdt>
          <w:sdtPr>
            <w:id w:val="1636451272"/>
            <w:placeholder>
              <w:docPart w:val="43F66E26F5074C2FA5DC1AA5E9109E7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2C00A4AA" w14:textId="77777777"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14:paraId="3D7A1588" w14:textId="77777777" w:rsidTr="00AA0737">
        <w:trPr>
          <w:jc w:val="center"/>
        </w:trPr>
        <w:tc>
          <w:tcPr>
            <w:tcW w:w="12960" w:type="dxa"/>
            <w:gridSpan w:val="5"/>
          </w:tcPr>
          <w:p w14:paraId="09167458" w14:textId="732562B2" w:rsidR="00AA0737" w:rsidRDefault="00C93EE5" w:rsidP="00C93EE5">
            <w:pPr>
              <w:pStyle w:val="Subtitle"/>
            </w:pPr>
            <w:r>
              <w:t>LUBRICATING LICENSE</w:t>
            </w:r>
          </w:p>
        </w:tc>
      </w:tr>
      <w:tr w:rsidR="00AA0737" w14:paraId="75E752D3" w14:textId="77777777" w:rsidTr="00AA0737">
        <w:trPr>
          <w:jc w:val="center"/>
        </w:trPr>
        <w:sdt>
          <w:sdtPr>
            <w:id w:val="-1511144004"/>
            <w:placeholder>
              <w:docPart w:val="81C2CB265EED412B880B6F8C6150AE8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0F98D9C7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1F516A24" w14:textId="77777777" w:rsidTr="00AA0737">
        <w:trPr>
          <w:jc w:val="center"/>
        </w:trPr>
        <w:sdt>
          <w:sdtPr>
            <w:id w:val="1455296614"/>
            <w:placeholder>
              <w:docPart w:val="ADD5F2CBC0784F8BBF35655A5089FA9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466156F2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14:paraId="27C1F54D" w14:textId="77777777" w:rsidTr="00AA0737">
        <w:trPr>
          <w:trHeight w:val="1652"/>
          <w:jc w:val="center"/>
        </w:trPr>
        <w:sdt>
          <w:sdtPr>
            <w:id w:val="-480612801"/>
            <w:placeholder>
              <w:docPart w:val="C156113A37E7440E802DBC66FE4A1B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14:paraId="1161B3F5" w14:textId="77777777" w:rsidR="0069082D" w:rsidRPr="00AA0737" w:rsidRDefault="00A410FF" w:rsidP="00AA0737">
                <w:r w:rsidRPr="00AA0737">
                  <w:t>in recognition of</w:t>
                </w:r>
              </w:p>
              <w:p w14:paraId="6C417F6A" w14:textId="77777777"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14:paraId="67371531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56EC651C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45EFD0B8" w14:textId="77777777"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14:paraId="1C26EBC0" w14:textId="77777777" w:rsidR="008A067C" w:rsidRDefault="008A067C" w:rsidP="00AA0737"/>
        </w:tc>
        <w:tc>
          <w:tcPr>
            <w:tcW w:w="3330" w:type="dxa"/>
            <w:vAlign w:val="bottom"/>
          </w:tcPr>
          <w:p w14:paraId="1C2EF47A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5065A9FC" w14:textId="77777777" w:rsidR="008A067C" w:rsidRDefault="008A067C" w:rsidP="00AA0737">
            <w:pPr>
              <w:jc w:val="left"/>
            </w:pPr>
          </w:p>
        </w:tc>
      </w:tr>
      <w:tr w:rsidR="008A067C" w14:paraId="40EA1AAF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4734E12D" w14:textId="77777777" w:rsidR="008A067C" w:rsidRDefault="008A067C" w:rsidP="008A067C"/>
        </w:tc>
        <w:sdt>
          <w:sdtPr>
            <w:id w:val="-1077583615"/>
            <w:placeholder>
              <w:docPart w:val="EB84E2DD3B514D8794DC3B6EB86B3202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52AF5629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2B89426E" w14:textId="77777777" w:rsidR="008A067C" w:rsidRDefault="008A067C" w:rsidP="008A067C"/>
        </w:tc>
        <w:sdt>
          <w:sdtPr>
            <w:id w:val="1936019596"/>
            <w:placeholder>
              <w:docPart w:val="A74999A26291419C91BD4A3CBD84E5D0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4BC64024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F97782D" w14:textId="77777777" w:rsidR="008A067C" w:rsidRDefault="008A067C" w:rsidP="008A067C"/>
        </w:tc>
      </w:tr>
    </w:tbl>
    <w:p w14:paraId="700E7839" w14:textId="77777777"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F1D18" w14:textId="77777777" w:rsidR="00B338B9" w:rsidRDefault="00B338B9" w:rsidP="003F140B">
      <w:r>
        <w:separator/>
      </w:r>
    </w:p>
  </w:endnote>
  <w:endnote w:type="continuationSeparator" w:id="0">
    <w:p w14:paraId="278A199E" w14:textId="77777777" w:rsidR="00B338B9" w:rsidRDefault="00B338B9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11C30" w14:textId="77777777" w:rsidR="00B338B9" w:rsidRDefault="00B338B9" w:rsidP="003F140B">
      <w:r>
        <w:separator/>
      </w:r>
    </w:p>
  </w:footnote>
  <w:footnote w:type="continuationSeparator" w:id="0">
    <w:p w14:paraId="74BA78CC" w14:textId="77777777" w:rsidR="00B338B9" w:rsidRDefault="00B338B9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1EFC3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A524E02" wp14:editId="22878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FE1BCEC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435251E2" wp14:editId="481C164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E5"/>
    <w:rsid w:val="0006192F"/>
    <w:rsid w:val="001B24AF"/>
    <w:rsid w:val="003F140B"/>
    <w:rsid w:val="004E338A"/>
    <w:rsid w:val="0050334E"/>
    <w:rsid w:val="00657B53"/>
    <w:rsid w:val="0069082D"/>
    <w:rsid w:val="008A067C"/>
    <w:rsid w:val="00A1495F"/>
    <w:rsid w:val="00A410FF"/>
    <w:rsid w:val="00AA0737"/>
    <w:rsid w:val="00AB489F"/>
    <w:rsid w:val="00B338B9"/>
    <w:rsid w:val="00BC2478"/>
    <w:rsid w:val="00C93EE5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196888"/>
  <w14:defaultImageDpi w14:val="0"/>
  <w15:docId w15:val="{049D7232-C98F-4583-8157-8C1BB11A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rtan\AppData\Local\Microsoft\Office\16.0\DTS\en-US%7b85A1CC46-B4F0-4FFF-B5E5-2DCE0F3BC762%7d\%7bCE0084B2-16E9-4014-B387-657EF77EB023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3F66E26F5074C2FA5DC1AA5E9109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23423-4E26-4672-A6CB-C3BDA1A03674}"/>
      </w:docPartPr>
      <w:docPartBody>
        <w:p w:rsidR="00000000" w:rsidRDefault="00040537">
          <w:pPr>
            <w:pStyle w:val="43F66E26F5074C2FA5DC1AA5E9109E7F"/>
          </w:pPr>
          <w:r w:rsidRPr="00AA0737">
            <w:t>Certificate</w:t>
          </w:r>
        </w:p>
      </w:docPartBody>
    </w:docPart>
    <w:docPart>
      <w:docPartPr>
        <w:name w:val="81C2CB265EED412B880B6F8C6150AE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A4A8C4-046D-4965-B4BE-43032909CFF6}"/>
      </w:docPartPr>
      <w:docPartBody>
        <w:p w:rsidR="00000000" w:rsidRDefault="00040537">
          <w:pPr>
            <w:pStyle w:val="81C2CB265EED412B880B6F8C6150AE8C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ADD5F2CBC0784F8BBF35655A5089F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43103-01F3-46C7-BEE7-C9CD1A5A4923}"/>
      </w:docPartPr>
      <w:docPartBody>
        <w:p w:rsidR="00000000" w:rsidRDefault="00040537">
          <w:pPr>
            <w:pStyle w:val="ADD5F2CBC0784F8BBF35655A5089FA98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C156113A37E7440E802DBC66FE4A1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4F4DD8-98E3-42DF-B1B0-DE968E774CD3}"/>
      </w:docPartPr>
      <w:docPartBody>
        <w:p w:rsidR="00AB600C" w:rsidRPr="00AA0737" w:rsidRDefault="00040537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040537">
          <w:pPr>
            <w:pStyle w:val="C156113A37E7440E802DBC66FE4A1BB0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EB84E2DD3B514D8794DC3B6EB86B32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7854D-F81A-4302-841E-075FF9C1A4B8}"/>
      </w:docPartPr>
      <w:docPartBody>
        <w:p w:rsidR="00000000" w:rsidRDefault="00040537">
          <w:pPr>
            <w:pStyle w:val="EB84E2DD3B514D8794DC3B6EB86B3202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A74999A26291419C91BD4A3CBD84E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44A2C6-A4CB-415B-B78A-528C1B34892B}"/>
      </w:docPartPr>
      <w:docPartBody>
        <w:p w:rsidR="00000000" w:rsidRDefault="00040537">
          <w:pPr>
            <w:pStyle w:val="A74999A26291419C91BD4A3CBD84E5D0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537"/>
    <w:rsid w:val="0004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F66E26F5074C2FA5DC1AA5E9109E7F">
    <w:name w:val="43F66E26F5074C2FA5DC1AA5E9109E7F"/>
  </w:style>
  <w:style w:type="paragraph" w:customStyle="1" w:styleId="D56AF357C2BF4DD1A3332A073FBE6ABC">
    <w:name w:val="D56AF357C2BF4DD1A3332A073FBE6ABC"/>
  </w:style>
  <w:style w:type="paragraph" w:customStyle="1" w:styleId="81C2CB265EED412B880B6F8C6150AE8C">
    <w:name w:val="81C2CB265EED412B880B6F8C6150AE8C"/>
  </w:style>
  <w:style w:type="paragraph" w:customStyle="1" w:styleId="ADD5F2CBC0784F8BBF35655A5089FA98">
    <w:name w:val="ADD5F2CBC0784F8BBF35655A5089FA98"/>
  </w:style>
  <w:style w:type="paragraph" w:customStyle="1" w:styleId="C156113A37E7440E802DBC66FE4A1BB0">
    <w:name w:val="C156113A37E7440E802DBC66FE4A1BB0"/>
  </w:style>
  <w:style w:type="paragraph" w:customStyle="1" w:styleId="EB84E2DD3B514D8794DC3B6EB86B3202">
    <w:name w:val="EB84E2DD3B514D8794DC3B6EB86B3202"/>
  </w:style>
  <w:style w:type="paragraph" w:customStyle="1" w:styleId="A74999A26291419C91BD4A3CBD84E5D0">
    <w:name w:val="A74999A26291419C91BD4A3CBD84E5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{CE0084B2-16E9-4014-B387-657EF77EB023}tf78500733</Template>
  <TotalTime>2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Kirtan</dc:creator>
  <cp:keywords/>
  <dc:description/>
  <cp:lastModifiedBy>kirtanpathak4@gmail.com</cp:lastModifiedBy>
  <cp:revision>2</cp:revision>
  <dcterms:created xsi:type="dcterms:W3CDTF">2020-07-13T12:31:00Z</dcterms:created>
  <dcterms:modified xsi:type="dcterms:W3CDTF">2020-07-13T12:33:00Z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